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E2066" w14:textId="77777777" w:rsidR="00532D49" w:rsidRDefault="00532D49" w:rsidP="00532D49">
      <w:pPr>
        <w:pStyle w:val="SPpredmet"/>
      </w:pPr>
      <w:bookmarkStart w:id="0" w:name="_top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A96FAF6" wp14:editId="0D26A7E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DC5BE" w14:textId="77777777" w:rsidR="00532D49" w:rsidRDefault="00532D49" w:rsidP="00532D49">
      <w:pPr>
        <w:pStyle w:val="SPpredmet"/>
      </w:pPr>
    </w:p>
    <w:p w14:paraId="3E27D7F3" w14:textId="3D99E730" w:rsidR="00532D49" w:rsidRDefault="00532D49" w:rsidP="00532D49">
      <w:pPr>
        <w:pStyle w:val="SPpredmet"/>
      </w:pPr>
      <w:r>
        <w:t xml:space="preserve">Semestrálna práca z predmetu </w:t>
      </w:r>
      <w:r w:rsidR="00F64648">
        <w:rPr>
          <w:i/>
          <w:iCs/>
        </w:rPr>
        <w:t>informatika 2</w:t>
      </w:r>
    </w:p>
    <w:p w14:paraId="19945B86" w14:textId="4B3E5427" w:rsidR="00532D49" w:rsidRDefault="00F64648" w:rsidP="00532D49">
      <w:pPr>
        <w:pStyle w:val="SPTEMA"/>
      </w:pPr>
      <w:r>
        <w:t>Plants vs zombies</w:t>
      </w:r>
    </w:p>
    <w:p w14:paraId="6B87D9C7" w14:textId="312F4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55BA86AD" w14:textId="0259CEF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F64648">
        <w:t>3</w:t>
      </w:r>
    </w:p>
    <w:p w14:paraId="6FCD7D87" w14:textId="3BDE307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F64648">
        <w:t>Ing</w:t>
      </w:r>
      <w:r w:rsidRPr="00532D49">
        <w:t>.</w:t>
      </w:r>
      <w:r w:rsidR="00F64648">
        <w:t xml:space="preserve"> Pavol </w:t>
      </w:r>
      <w:proofErr w:type="spellStart"/>
      <w:r w:rsidR="00F64648">
        <w:t>Kysela</w:t>
      </w:r>
      <w:proofErr w:type="spellEnd"/>
    </w:p>
    <w:p w14:paraId="210FEA29" w14:textId="1AAE5A62" w:rsidR="004F4C31" w:rsidRPr="0006150F" w:rsidRDefault="00532D49" w:rsidP="0006150F">
      <w:pPr>
        <w:pStyle w:val="SPtext"/>
        <w:tabs>
          <w:tab w:val="left" w:pos="2552"/>
          <w:tab w:val="left" w:pos="6804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F64648">
        <w:t>streda</w:t>
      </w:r>
      <w:r>
        <w:t xml:space="preserve"> bloky </w:t>
      </w:r>
      <w:r w:rsidR="00F64648">
        <w:t>12-14</w:t>
      </w:r>
      <w:r w:rsidR="0026414E">
        <w:tab/>
      </w:r>
      <w:r w:rsidR="002B4DA9">
        <w:t xml:space="preserve">v Žiline dňa </w:t>
      </w:r>
      <w:r w:rsidR="00F64648">
        <w:t>19.5.2024</w:t>
      </w:r>
    </w:p>
    <w:p w14:paraId="2A88FF2D" w14:textId="3F5DDE01" w:rsidR="00F52BDA" w:rsidRDefault="00F52BDA" w:rsidP="00F52BDA">
      <w:pPr>
        <w:pStyle w:val="SPnadpis"/>
      </w:pPr>
      <w:r>
        <w:lastRenderedPageBreak/>
        <w:t>Obsah</w:t>
      </w:r>
    </w:p>
    <w:p w14:paraId="6A9EF276" w14:textId="1E242685" w:rsidR="00C607B5" w:rsidRDefault="00F52BDA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"1.SP_nadpis1;1" </w:instrText>
      </w:r>
      <w:r>
        <w:fldChar w:fldCharType="separate"/>
      </w:r>
      <w:hyperlink w:anchor="_Toc167043352" w:history="1">
        <w:r w:rsidR="00C607B5" w:rsidRPr="00583F3F">
          <w:rPr>
            <w:rStyle w:val="Hypertextovprepojenie"/>
            <w:noProof/>
          </w:rPr>
          <w:t>1.</w:t>
        </w:r>
        <w:r w:rsidR="00C607B5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C607B5" w:rsidRPr="00583F3F">
          <w:rPr>
            <w:rStyle w:val="Hypertextovprepojenie"/>
            <w:noProof/>
          </w:rPr>
          <w:t>Popis programu</w:t>
        </w:r>
        <w:r w:rsidR="00C607B5">
          <w:rPr>
            <w:noProof/>
            <w:webHidden/>
          </w:rPr>
          <w:tab/>
        </w:r>
        <w:r w:rsidR="00C607B5">
          <w:rPr>
            <w:noProof/>
            <w:webHidden/>
          </w:rPr>
          <w:fldChar w:fldCharType="begin"/>
        </w:r>
        <w:r w:rsidR="00C607B5">
          <w:rPr>
            <w:noProof/>
            <w:webHidden/>
          </w:rPr>
          <w:instrText xml:space="preserve"> PAGEREF _Toc167043352 \h </w:instrText>
        </w:r>
        <w:r w:rsidR="00C607B5">
          <w:rPr>
            <w:noProof/>
            <w:webHidden/>
          </w:rPr>
        </w:r>
        <w:r w:rsidR="00C607B5">
          <w:rPr>
            <w:noProof/>
            <w:webHidden/>
          </w:rPr>
          <w:fldChar w:fldCharType="separate"/>
        </w:r>
        <w:r w:rsidR="00C607B5">
          <w:rPr>
            <w:noProof/>
            <w:webHidden/>
          </w:rPr>
          <w:t>3</w:t>
        </w:r>
        <w:r w:rsidR="00C607B5">
          <w:rPr>
            <w:noProof/>
            <w:webHidden/>
          </w:rPr>
          <w:fldChar w:fldCharType="end"/>
        </w:r>
      </w:hyperlink>
    </w:p>
    <w:p w14:paraId="6EC87D0B" w14:textId="5A5B370A" w:rsidR="00C607B5" w:rsidRDefault="00C607B5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3" w:history="1">
        <w:r w:rsidRPr="00583F3F">
          <w:rPr>
            <w:rStyle w:val="Hypertextovprepojenie"/>
            <w:noProof/>
          </w:rPr>
          <w:t>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Používateľská príručka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720995" w14:textId="72E856B0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4" w:history="1">
        <w:r w:rsidRPr="00583F3F">
          <w:rPr>
            <w:rStyle w:val="Hypertextovprepojenie"/>
            <w:noProof/>
          </w:rPr>
          <w:t>2.1.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Riadok s informáciami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652E6" w14:textId="0A108695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5" w:history="1">
        <w:r w:rsidRPr="00583F3F">
          <w:rPr>
            <w:rStyle w:val="Hypertextovprepojenie"/>
            <w:noProof/>
          </w:rPr>
          <w:t>2.2.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Herná plocha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71D1D" w14:textId="650DBECA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6" w:history="1">
        <w:r w:rsidRPr="00583F3F">
          <w:rPr>
            <w:rStyle w:val="Hypertextovprepojenie"/>
            <w:noProof/>
          </w:rPr>
          <w:t>2.3.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Head-up displej (HUD)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4E063" w14:textId="326A63B0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7" w:history="1">
        <w:r w:rsidRPr="00583F3F">
          <w:rPr>
            <w:rStyle w:val="Hypertextovprepojenie"/>
            <w:noProof/>
          </w:rPr>
          <w:t>2.4.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Koniec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5123AA" w14:textId="4247F74F" w:rsidR="00C607B5" w:rsidRDefault="00C607B5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8" w:history="1">
        <w:r w:rsidRPr="00583F3F">
          <w:rPr>
            <w:rStyle w:val="Hypertextovprepojenie"/>
            <w:noProof/>
          </w:rPr>
          <w:t>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rastlín a 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D1E13D" w14:textId="58C3C11E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9" w:history="1">
        <w:r w:rsidRPr="00583F3F">
          <w:rPr>
            <w:rStyle w:val="Hypertextovprepojenie"/>
            <w:noProof/>
          </w:rPr>
          <w:t>3.1.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rastlín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BAA8A5" w14:textId="4356D8AE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60" w:history="1">
        <w:r w:rsidRPr="00583F3F">
          <w:rPr>
            <w:rStyle w:val="Hypertextovprepojenie"/>
            <w:noProof/>
          </w:rPr>
          <w:t>3.2.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1363B4" w14:textId="28E4805C" w:rsidR="00F52BDA" w:rsidRDefault="00F52BDA">
      <w:r>
        <w:fldChar w:fldCharType="end"/>
      </w:r>
    </w:p>
    <w:p w14:paraId="00699FEB" w14:textId="77777777" w:rsidR="00F52BDA" w:rsidRDefault="00F52BDA" w:rsidP="00F52BDA">
      <w:pPr>
        <w:pStyle w:val="SPnadpis"/>
      </w:pPr>
      <w:r>
        <w:t>Zoznam Obrázkov</w:t>
      </w:r>
    </w:p>
    <w:p w14:paraId="57EF29CE" w14:textId="3D426C6B" w:rsidR="00C607B5" w:rsidRDefault="00B7616A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7043349" w:history="1">
        <w:r w:rsidR="00C607B5" w:rsidRPr="00A5496E">
          <w:rPr>
            <w:rStyle w:val="Hypertextovprepojenie"/>
            <w:noProof/>
          </w:rPr>
          <w:t>Obrázok 1 - Plants vs. Zombies - PopCap Games</w:t>
        </w:r>
        <w:r w:rsidR="00C607B5">
          <w:rPr>
            <w:noProof/>
            <w:webHidden/>
          </w:rPr>
          <w:tab/>
        </w:r>
        <w:r w:rsidR="00C607B5">
          <w:rPr>
            <w:noProof/>
            <w:webHidden/>
          </w:rPr>
          <w:fldChar w:fldCharType="begin"/>
        </w:r>
        <w:r w:rsidR="00C607B5">
          <w:rPr>
            <w:noProof/>
            <w:webHidden/>
          </w:rPr>
          <w:instrText xml:space="preserve"> PAGEREF _Toc167043349 \h </w:instrText>
        </w:r>
        <w:r w:rsidR="00C607B5">
          <w:rPr>
            <w:noProof/>
            <w:webHidden/>
          </w:rPr>
        </w:r>
        <w:r w:rsidR="00C607B5">
          <w:rPr>
            <w:noProof/>
            <w:webHidden/>
          </w:rPr>
          <w:fldChar w:fldCharType="separate"/>
        </w:r>
        <w:r w:rsidR="00C607B5">
          <w:rPr>
            <w:noProof/>
            <w:webHidden/>
          </w:rPr>
          <w:t>3</w:t>
        </w:r>
        <w:r w:rsidR="00C607B5">
          <w:rPr>
            <w:noProof/>
            <w:webHidden/>
          </w:rPr>
          <w:fldChar w:fldCharType="end"/>
        </w:r>
      </w:hyperlink>
    </w:p>
    <w:p w14:paraId="0D23A120" w14:textId="0A839B99" w:rsidR="00C607B5" w:rsidRDefault="00C607B5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0" w:history="1">
        <w:r w:rsidRPr="00A5496E">
          <w:rPr>
            <w:rStyle w:val="Hypertextovprepojenie"/>
            <w:noProof/>
          </w:rPr>
          <w:t>Obrázok 2 - Výber levelu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E90192" w14:textId="4DF845AD" w:rsidR="00C607B5" w:rsidRDefault="00C607B5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1" w:history="1">
        <w:r w:rsidRPr="00A5496E">
          <w:rPr>
            <w:rStyle w:val="Hypertextovprepojenie"/>
            <w:noProof/>
          </w:rPr>
          <w:t>Obrázok 3 - Plants vs. Zombies - moja 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27BD99" w14:textId="47EE19AD" w:rsidR="00F52BDA" w:rsidRDefault="00B7616A" w:rsidP="00F52BDA">
      <w:pPr>
        <w:pStyle w:val="SPtext"/>
      </w:pPr>
      <w:r>
        <w:fldChar w:fldCharType="end"/>
      </w:r>
      <w:r w:rsidR="00F52BDA">
        <w:br w:type="page"/>
      </w:r>
    </w:p>
    <w:p w14:paraId="5BEDBD20" w14:textId="1845ADC3" w:rsidR="00963326" w:rsidRDefault="004F4C31" w:rsidP="0078777E">
      <w:pPr>
        <w:pStyle w:val="1SPnadpis1"/>
        <w:numPr>
          <w:ilvl w:val="0"/>
          <w:numId w:val="4"/>
        </w:numPr>
      </w:pPr>
      <w:bookmarkStart w:id="1" w:name="_Toc167043352"/>
      <w:r>
        <w:lastRenderedPageBreak/>
        <w:t>Popis programu</w:t>
      </w:r>
      <w:bookmarkEnd w:id="1"/>
    </w:p>
    <w:p w14:paraId="39094583" w14:textId="311A8797" w:rsidR="0006150F" w:rsidRDefault="00963326" w:rsidP="0006150F">
      <w:pPr>
        <w:pStyle w:val="SPtext"/>
      </w:pPr>
      <w:r>
        <w:t xml:space="preserve">Jedná sa o napodobeninu hry </w:t>
      </w:r>
      <w:proofErr w:type="spellStart"/>
      <w:r>
        <w:rPr>
          <w:i/>
          <w:iCs/>
        </w:rPr>
        <w:t>Plants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vs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Zombies</w:t>
      </w:r>
      <w:proofErr w:type="spellEnd"/>
      <w:r>
        <w:t xml:space="preserve"> spoločnosti </w:t>
      </w:r>
      <w:proofErr w:type="spellStart"/>
      <w:r>
        <w:rPr>
          <w:i/>
          <w:iCs/>
        </w:rPr>
        <w:t>PopCap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Games</w:t>
      </w:r>
      <w:proofErr w:type="spellEnd"/>
      <w:r>
        <w:t xml:space="preserve">.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je hra pre jedného hráča žánru </w:t>
      </w:r>
      <w:proofErr w:type="spellStart"/>
      <w:r>
        <w:t>tower</w:t>
      </w:r>
      <w:proofErr w:type="spellEnd"/>
      <w:r>
        <w:t xml:space="preserve"> </w:t>
      </w:r>
      <w:proofErr w:type="spellStart"/>
      <w:r>
        <w:t>defense</w:t>
      </w:r>
      <w:proofErr w:type="spellEnd"/>
      <w:r>
        <w:t xml:space="preserve">. </w:t>
      </w:r>
    </w:p>
    <w:p w14:paraId="198559D4" w14:textId="77777777" w:rsidR="00F52BDA" w:rsidRDefault="0006150F" w:rsidP="00F52BDA">
      <w:pPr>
        <w:pStyle w:val="SPtext"/>
        <w:keepNext/>
        <w:ind w:firstLine="0"/>
        <w:jc w:val="center"/>
      </w:pPr>
      <w:r>
        <w:rPr>
          <w:noProof/>
        </w:rPr>
        <w:drawing>
          <wp:inline distT="0" distB="0" distL="0" distR="0" wp14:anchorId="478DD69F" wp14:editId="303335CD">
            <wp:extent cx="5280000" cy="3960000"/>
            <wp:effectExtent l="0" t="0" r="0" b="2540"/>
            <wp:docPr id="169181895" name="Obrázok 1" descr="Plants vs. Zombies GOTY Edition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s vs. Zombies GOTY Edition on Ste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C496" w14:textId="09A5BE3A" w:rsidR="0006150F" w:rsidRDefault="00F52BDA" w:rsidP="00F52BDA">
      <w:pPr>
        <w:pStyle w:val="SPpopisobrazku"/>
        <w:ind w:firstLine="0"/>
      </w:pPr>
      <w:bookmarkStart w:id="2" w:name="_Toc16704334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- </w:t>
      </w:r>
      <w:proofErr w:type="spellStart"/>
      <w:r>
        <w:t>PopCap</w:t>
      </w:r>
      <w:proofErr w:type="spellEnd"/>
      <w:r>
        <w:t xml:space="preserve"> </w:t>
      </w:r>
      <w:proofErr w:type="spellStart"/>
      <w:r>
        <w:t>Games</w:t>
      </w:r>
      <w:bookmarkEnd w:id="2"/>
      <w:proofErr w:type="spellEnd"/>
    </w:p>
    <w:p w14:paraId="1B0BE3FE" w14:textId="77777777" w:rsidR="00F52BDA" w:rsidRDefault="00F52BDA" w:rsidP="0078777E">
      <w:pPr>
        <w:pStyle w:val="SPtext"/>
      </w:pPr>
    </w:p>
    <w:p w14:paraId="2535508B" w14:textId="59365834" w:rsidR="009B679D" w:rsidRPr="0078777E" w:rsidRDefault="00963326" w:rsidP="00BA4ECC">
      <w:pPr>
        <w:pStyle w:val="SPtext"/>
      </w:pPr>
      <w:r>
        <w:t>Hráč je majiteľom istého fiktívneho domu počas zombie apokalypsy, voči ktorej sa musí obrániť. Celá hra sa odohráva na záhrade hráčovho domu. Hráč musí sadiť rastliny, ktoré útočia na zombie a tým pomáhajú hráčov</w:t>
      </w:r>
      <w:r w:rsidR="000D1D40">
        <w:t>i</w:t>
      </w:r>
      <w:r>
        <w:t xml:space="preserve"> v obrane.</w:t>
      </w:r>
    </w:p>
    <w:p w14:paraId="45A15493" w14:textId="77777777" w:rsidR="00BA4ECC" w:rsidRDefault="00BA4ECC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58A068D4" w14:textId="53A3953E" w:rsidR="00963326" w:rsidRDefault="009B679D" w:rsidP="004F4C31">
      <w:pPr>
        <w:pStyle w:val="1SPnadpis1"/>
        <w:numPr>
          <w:ilvl w:val="0"/>
          <w:numId w:val="4"/>
        </w:numPr>
      </w:pPr>
      <w:bookmarkStart w:id="3" w:name="_Toc167043353"/>
      <w:r>
        <w:lastRenderedPageBreak/>
        <w:t>Používateľská príručka</w:t>
      </w:r>
      <w:bookmarkEnd w:id="3"/>
    </w:p>
    <w:p w14:paraId="0ABA644B" w14:textId="60BB0D89" w:rsidR="0078777E" w:rsidRDefault="0078777E" w:rsidP="00B573B5">
      <w:pPr>
        <w:pStyle w:val="SPtext"/>
      </w:pPr>
      <w:r>
        <w:t xml:space="preserve">Po zapnutí programu môžeme </w:t>
      </w:r>
      <w:r w:rsidR="00B33117">
        <w:t xml:space="preserve">vidieť </w:t>
      </w:r>
      <w:r>
        <w:t>dialógové okno, pomocou ktorého vyberieme level, ktorý chceme spustiť. Level vyberieme kliknutím na príslušné tlačidlo.</w:t>
      </w:r>
    </w:p>
    <w:p w14:paraId="02108596" w14:textId="77777777" w:rsidR="00F52BDA" w:rsidRDefault="0078777E" w:rsidP="00F52BDA">
      <w:pPr>
        <w:pStyle w:val="SPtext"/>
        <w:keepNext/>
        <w:ind w:firstLine="0"/>
        <w:jc w:val="center"/>
      </w:pPr>
      <w:r w:rsidRPr="0078777E">
        <w:rPr>
          <w:noProof/>
        </w:rPr>
        <w:drawing>
          <wp:inline distT="0" distB="0" distL="0" distR="0" wp14:anchorId="411D50FC" wp14:editId="3409C6B3">
            <wp:extent cx="5515745" cy="981212"/>
            <wp:effectExtent l="0" t="0" r="8890" b="9525"/>
            <wp:docPr id="13359440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40" name="Obrázok 1" descr="Obrázok, na ktorom je text, snímka obrazovky, písmo, rad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C9A" w14:textId="483B1106" w:rsidR="0006150F" w:rsidRDefault="00F52BDA" w:rsidP="00F52BDA">
      <w:pPr>
        <w:pStyle w:val="SPpopisobrazku"/>
        <w:ind w:firstLine="0"/>
      </w:pPr>
      <w:bookmarkStart w:id="4" w:name="_Toc16704335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2</w:t>
      </w:r>
      <w:r>
        <w:fldChar w:fldCharType="end"/>
      </w:r>
      <w:r>
        <w:t xml:space="preserve"> - Výber levelu</w:t>
      </w:r>
      <w:bookmarkEnd w:id="4"/>
    </w:p>
    <w:p w14:paraId="4AD299AB" w14:textId="77777777" w:rsidR="00F52BDA" w:rsidRDefault="00F52BDA" w:rsidP="00F52BDA">
      <w:pPr>
        <w:pStyle w:val="SPtext"/>
      </w:pPr>
    </w:p>
    <w:p w14:paraId="4EF85D45" w14:textId="03032D45" w:rsidR="000D1D40" w:rsidRDefault="0078777E" w:rsidP="00B33117">
      <w:pPr>
        <w:pStyle w:val="SPtext"/>
      </w:pPr>
      <w:r>
        <w:t xml:space="preserve">Po kliknutí na tlačidlo sa spustí level a začne hra. </w:t>
      </w:r>
    </w:p>
    <w:p w14:paraId="01BF27DC" w14:textId="77777777" w:rsidR="00F52BDA" w:rsidRDefault="000D1D40" w:rsidP="00F52BDA">
      <w:pPr>
        <w:pStyle w:val="SPtext"/>
        <w:keepNext/>
        <w:ind w:firstLine="0"/>
        <w:jc w:val="center"/>
      </w:pPr>
      <w:r w:rsidRPr="000D1D40">
        <w:rPr>
          <w:noProof/>
        </w:rPr>
        <w:drawing>
          <wp:inline distT="0" distB="0" distL="0" distR="0" wp14:anchorId="53E1135D" wp14:editId="266893CE">
            <wp:extent cx="5760000" cy="4174368"/>
            <wp:effectExtent l="0" t="0" r="0" b="0"/>
            <wp:docPr id="612263187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3187" name="Obrázok 1" descr="Obrázok, na ktorom je text, snímka obrazovky, multimediálny softvér, softvér&#10;&#10;Automaticky generovaný popis"/>
                    <pic:cNvPicPr/>
                  </pic:nvPicPr>
                  <pic:blipFill rotWithShape="1">
                    <a:blip r:embed="rId11"/>
                    <a:srcRect l="610" t="3722" r="28131" b="4470"/>
                    <a:stretch/>
                  </pic:blipFill>
                  <pic:spPr bwMode="auto">
                    <a:xfrm>
                      <a:off x="0" y="0"/>
                      <a:ext cx="5760000" cy="4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AB48" w14:textId="59E725EC" w:rsidR="0078777E" w:rsidRDefault="00F52BDA" w:rsidP="00F52BDA">
      <w:pPr>
        <w:pStyle w:val="SPpopisobrazku"/>
        <w:ind w:firstLine="0"/>
      </w:pPr>
      <w:bookmarkStart w:id="5" w:name="_Toc16704335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 w:rsidR="00B7616A">
        <w:t>.</w:t>
      </w:r>
      <w:r>
        <w:t xml:space="preserve"> </w:t>
      </w:r>
      <w:proofErr w:type="spellStart"/>
      <w:r>
        <w:t>Zombies</w:t>
      </w:r>
      <w:proofErr w:type="spellEnd"/>
      <w:r>
        <w:t xml:space="preserve"> - moja implementác</w:t>
      </w:r>
      <w:r w:rsidR="000D1D40">
        <w:t>i</w:t>
      </w:r>
      <w:r>
        <w:t>a</w:t>
      </w:r>
      <w:bookmarkEnd w:id="5"/>
    </w:p>
    <w:p w14:paraId="281EFE27" w14:textId="77777777" w:rsidR="00B573B5" w:rsidRDefault="00B573B5" w:rsidP="00B573B5">
      <w:pPr>
        <w:pStyle w:val="SPtext"/>
      </w:pPr>
    </w:p>
    <w:p w14:paraId="5815C123" w14:textId="2E90837A" w:rsidR="00121EFE" w:rsidRDefault="00121EFE" w:rsidP="0006150F">
      <w:pPr>
        <w:pStyle w:val="1SPnadpis1"/>
        <w:numPr>
          <w:ilvl w:val="1"/>
          <w:numId w:val="4"/>
        </w:numPr>
        <w:ind w:left="993" w:hanging="633"/>
      </w:pPr>
      <w:bookmarkStart w:id="6" w:name="_Toc167043354"/>
      <w:r>
        <w:t>Riadok s informáciami</w:t>
      </w:r>
      <w:bookmarkEnd w:id="6"/>
    </w:p>
    <w:p w14:paraId="6C2877E7" w14:textId="77777777" w:rsidR="00121EFE" w:rsidRDefault="00121EFE" w:rsidP="00121EFE">
      <w:pPr>
        <w:pStyle w:val="SPtext"/>
      </w:pPr>
      <w:r>
        <w:t>V hornom riadku môžeme vidieť 2 informácie:</w:t>
      </w:r>
    </w:p>
    <w:p w14:paraId="5F441E3D" w14:textId="0B1C9865" w:rsidR="00121EFE" w:rsidRDefault="00121EFE" w:rsidP="00121EFE">
      <w:pPr>
        <w:pStyle w:val="SPtext"/>
        <w:numPr>
          <w:ilvl w:val="0"/>
          <w:numId w:val="5"/>
        </w:numPr>
      </w:pPr>
      <w:r>
        <w:t>Level – číslo levelu, ktorý sme vybrali</w:t>
      </w:r>
    </w:p>
    <w:p w14:paraId="3295A436" w14:textId="630F0B2C" w:rsidR="000C23AD" w:rsidRDefault="000C23AD" w:rsidP="00121EFE">
      <w:pPr>
        <w:pStyle w:val="SPtext"/>
        <w:numPr>
          <w:ilvl w:val="0"/>
          <w:numId w:val="5"/>
        </w:numPr>
      </w:pPr>
      <w:r>
        <w:lastRenderedPageBreak/>
        <w:t xml:space="preserve">Zničení </w:t>
      </w:r>
      <w:proofErr w:type="spellStart"/>
      <w:r>
        <w:t>zombies</w:t>
      </w:r>
      <w:proofErr w:type="spellEnd"/>
      <w:r>
        <w:t xml:space="preserve"> – prvé číslo určuje počet zombie, ktorých sme už zničili a druhé číslo určuje celkový počet zombie v leveli</w:t>
      </w:r>
    </w:p>
    <w:p w14:paraId="4C20DC8D" w14:textId="77777777" w:rsidR="00121EFE" w:rsidRDefault="00121EFE" w:rsidP="00121EFE">
      <w:pPr>
        <w:pStyle w:val="SPtext"/>
      </w:pPr>
    </w:p>
    <w:p w14:paraId="2B226678" w14:textId="75D06DEB" w:rsidR="00B573B5" w:rsidRDefault="0006150F" w:rsidP="0006150F">
      <w:pPr>
        <w:pStyle w:val="1SPnadpis1"/>
        <w:numPr>
          <w:ilvl w:val="1"/>
          <w:numId w:val="4"/>
        </w:numPr>
        <w:ind w:left="993" w:hanging="633"/>
      </w:pPr>
      <w:bookmarkStart w:id="7" w:name="_Toc167043355"/>
      <w:r>
        <w:t>Herná plocha</w:t>
      </w:r>
      <w:bookmarkEnd w:id="7"/>
    </w:p>
    <w:p w14:paraId="6BDD8353" w14:textId="7825C943" w:rsidR="0006150F" w:rsidRPr="00B33117" w:rsidRDefault="00CC0034" w:rsidP="0006150F">
      <w:pPr>
        <w:pStyle w:val="SPtext"/>
      </w:pPr>
      <w:r>
        <w:t xml:space="preserve">Zelené políčka na obrazovke tvoria hernú plochu. Na hernú plochu hráč sadí rastliny, ktoré obraňujú hráčov dom pred zombie. Zombie sa v istých intervaloch zjavujú na náhodnom riadku za pravým okrajom obrazovky, pričom kráčajú doľava. </w:t>
      </w:r>
      <w:r w:rsidR="00C32D61">
        <w:t xml:space="preserve">Ak sa zombie dostane k rastline, začne ju jesť, čím ju môže zničiť. </w:t>
      </w:r>
      <w:r>
        <w:t xml:space="preserve">Jednotlivé rastliny a zombie sú popísaní </w:t>
      </w:r>
      <w:r w:rsidR="00B33117">
        <w:t xml:space="preserve">v sekcií </w:t>
      </w:r>
      <w:r w:rsidR="00B33117" w:rsidRPr="00B33117">
        <w:rPr>
          <w:i/>
          <w:color w:val="002D72"/>
        </w:rPr>
        <w:fldChar w:fldCharType="begin"/>
      </w:r>
      <w:r w:rsidR="00B33117" w:rsidRPr="00B33117">
        <w:rPr>
          <w:i/>
          <w:color w:val="002D72"/>
        </w:rPr>
        <w:instrText xml:space="preserve"> REF _Ref167026923 \h  \* MERGEFORMAT </w:instrText>
      </w:r>
      <w:r w:rsidR="00B33117" w:rsidRPr="00B33117">
        <w:rPr>
          <w:i/>
          <w:color w:val="002D72"/>
        </w:rPr>
      </w:r>
      <w:r w:rsidR="00B33117" w:rsidRPr="00B33117">
        <w:rPr>
          <w:i/>
          <w:color w:val="002D72"/>
        </w:rPr>
        <w:fldChar w:fldCharType="separate"/>
      </w:r>
      <w:r w:rsidR="00B33117" w:rsidRPr="00B33117">
        <w:rPr>
          <w:i/>
          <w:color w:val="002D72"/>
        </w:rPr>
        <w:t>Popis rastlín a zombie</w:t>
      </w:r>
      <w:r w:rsidR="00B33117" w:rsidRPr="00B33117">
        <w:rPr>
          <w:i/>
          <w:color w:val="002D72"/>
        </w:rPr>
        <w:fldChar w:fldCharType="end"/>
      </w:r>
      <w:r w:rsidR="00B33117">
        <w:t xml:space="preserve"> nižšie.</w:t>
      </w:r>
    </w:p>
    <w:p w14:paraId="47AB73EC" w14:textId="0C9D4D4B" w:rsidR="0039582C" w:rsidRDefault="0039582C" w:rsidP="0006150F">
      <w:pPr>
        <w:pStyle w:val="SPtext"/>
      </w:pPr>
      <w:r>
        <w:t xml:space="preserve">Kosačky v ľavej strane obrazovky slúžia ako posledná záchrana pred zombie. </w:t>
      </w:r>
      <w:r w:rsidR="00121EFE">
        <w:t xml:space="preserve">Ak zombie príde až ku kosačke, kosačka sa zapne a postupne zrazí všetkých zombie v riadku. </w:t>
      </w:r>
      <w:r w:rsidR="00BA4ECC">
        <w:t>Každému riadku prislúcha práve jedna kosačka. K</w:t>
      </w:r>
      <w:r w:rsidR="00121EFE">
        <w:t>aždá kosačka je iba na jedno použitie.</w:t>
      </w:r>
    </w:p>
    <w:p w14:paraId="6402C682" w14:textId="77777777" w:rsidR="00CC0034" w:rsidRDefault="00CC0034" w:rsidP="0006150F">
      <w:pPr>
        <w:pStyle w:val="SPtext"/>
      </w:pPr>
    </w:p>
    <w:p w14:paraId="2F13411C" w14:textId="19F76EDE" w:rsidR="0006150F" w:rsidRDefault="00CC0034" w:rsidP="00CC0034">
      <w:pPr>
        <w:pStyle w:val="1SPnadpis1"/>
        <w:numPr>
          <w:ilvl w:val="1"/>
          <w:numId w:val="4"/>
        </w:numPr>
        <w:ind w:left="993" w:hanging="633"/>
      </w:pPr>
      <w:bookmarkStart w:id="8" w:name="_Toc167043356"/>
      <w:proofErr w:type="spellStart"/>
      <w:r>
        <w:t>Head-up</w:t>
      </w:r>
      <w:proofErr w:type="spellEnd"/>
      <w:r>
        <w:t xml:space="preserve"> displej</w:t>
      </w:r>
      <w:r w:rsidR="0039582C">
        <w:t xml:space="preserve"> (HUD)</w:t>
      </w:r>
      <w:bookmarkEnd w:id="8"/>
    </w:p>
    <w:p w14:paraId="21628432" w14:textId="77777777" w:rsidR="00FE2BF7" w:rsidRDefault="0039582C" w:rsidP="00CC0034">
      <w:pPr>
        <w:pStyle w:val="SPtext"/>
      </w:pPr>
      <w:r>
        <w:t xml:space="preserve">Pod hernou plochou sa nachádza </w:t>
      </w:r>
      <w:proofErr w:type="spellStart"/>
      <w:r>
        <w:t>head-up</w:t>
      </w:r>
      <w:proofErr w:type="spellEnd"/>
      <w:r>
        <w:t xml:space="preserve"> display (časť s hnedým pozadím). Na HUD vidíme informáciu o slniečkach </w:t>
      </w:r>
      <w:r w:rsidR="00FE2BF7">
        <w:t>(</w:t>
      </w:r>
      <w:r>
        <w:t xml:space="preserve">peňažnej mene hry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 w:rsidR="00FE2BF7">
        <w:t xml:space="preserve">) a karty s rastlinami. </w:t>
      </w:r>
    </w:p>
    <w:p w14:paraId="3860F3B9" w14:textId="0DEB04EB" w:rsidR="00C1413E" w:rsidRDefault="00FE2BF7" w:rsidP="00B33117">
      <w:pPr>
        <w:pStyle w:val="SPtext"/>
      </w:pPr>
      <w:r>
        <w:t xml:space="preserve">Ak chce hráč zasadiť novú rastlinu, klikne najprv na príslušnú kartu a následne na políčko v hernej ploche, na ktoré chce novú rastlinu zasadiť. Aby hráč mohol vytvoriť novú rastlinu, musí mať dostatok slniečok a príslušná karta musí byť načítaná. </w:t>
      </w:r>
      <w:r w:rsidR="00121EFE">
        <w:t xml:space="preserve">Ak sú obidve podmienky splnené, karta sa </w:t>
      </w:r>
      <w:r w:rsidR="00BA4ECC">
        <w:t xml:space="preserve">po </w:t>
      </w:r>
      <w:r w:rsidR="00121EFE">
        <w:t>zv</w:t>
      </w:r>
      <w:r w:rsidR="000C23AD">
        <w:t>ý</w:t>
      </w:r>
      <w:r w:rsidR="00121EFE">
        <w:t>razní.</w:t>
      </w:r>
    </w:p>
    <w:p w14:paraId="0D15A5FA" w14:textId="77777777" w:rsidR="00B33117" w:rsidRDefault="00B33117" w:rsidP="00B33117">
      <w:pPr>
        <w:pStyle w:val="SPtext"/>
      </w:pPr>
    </w:p>
    <w:p w14:paraId="7052AE33" w14:textId="15E3C749" w:rsidR="00B33117" w:rsidRDefault="00B33117" w:rsidP="00B33117">
      <w:pPr>
        <w:pStyle w:val="1SPnadpis1"/>
        <w:numPr>
          <w:ilvl w:val="1"/>
          <w:numId w:val="4"/>
        </w:numPr>
        <w:ind w:left="993" w:hanging="633"/>
      </w:pPr>
      <w:bookmarkStart w:id="9" w:name="_Ref167026813"/>
      <w:bookmarkStart w:id="10" w:name="_Ref167026824"/>
      <w:bookmarkStart w:id="11" w:name="_Ref167026831"/>
      <w:bookmarkStart w:id="12" w:name="_Ref167026833"/>
      <w:bookmarkStart w:id="13" w:name="_Ref167026834"/>
      <w:bookmarkStart w:id="14" w:name="_Ref167026854"/>
      <w:bookmarkStart w:id="15" w:name="_Ref167026859"/>
      <w:bookmarkStart w:id="16" w:name="_Ref167026910"/>
      <w:bookmarkStart w:id="17" w:name="_Ref167026914"/>
      <w:bookmarkStart w:id="18" w:name="_Ref167026920"/>
      <w:bookmarkStart w:id="19" w:name="_Ref167026923"/>
      <w:bookmarkStart w:id="20" w:name="_Toc167043357"/>
      <w:r>
        <w:t>Koniec hry</w:t>
      </w:r>
      <w:bookmarkEnd w:id="20"/>
    </w:p>
    <w:p w14:paraId="386248C7" w14:textId="14E2A3B3" w:rsidR="00B33117" w:rsidRDefault="00B33117" w:rsidP="00BA4ECC">
      <w:pPr>
        <w:pStyle w:val="SPtext"/>
      </w:pPr>
      <w:r>
        <w:t>Ak úspešne porazíte všetkých zombie bez toho, aby sa niektorý z nich dostal až k ľavému okraju obrazovky, hra sa skončí</w:t>
      </w:r>
      <w:r w:rsidR="00F43B14">
        <w:t xml:space="preserve"> a vy ste vyhrali</w:t>
      </w:r>
      <w:r>
        <w:t xml:space="preserve">. </w:t>
      </w:r>
      <w:r w:rsidR="00F43B14">
        <w:t>V prípade neúspechu ste prehrali.</w:t>
      </w:r>
    </w:p>
    <w:p w14:paraId="78D2F72E" w14:textId="77777777" w:rsidR="00BA4ECC" w:rsidRDefault="00BA4ECC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44585435" w14:textId="61399340" w:rsidR="00CC0034" w:rsidRDefault="000C23AD" w:rsidP="000C23AD">
      <w:pPr>
        <w:pStyle w:val="1SPnadpis1"/>
        <w:numPr>
          <w:ilvl w:val="0"/>
          <w:numId w:val="4"/>
        </w:numPr>
      </w:pPr>
      <w:bookmarkStart w:id="21" w:name="_Toc167043358"/>
      <w:r>
        <w:lastRenderedPageBreak/>
        <w:t>Popis rastlín a zombie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1"/>
    </w:p>
    <w:p w14:paraId="0F5E399B" w14:textId="53568A63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2" w:name="_Toc167043359"/>
      <w:r>
        <w:t>Popis rastlín</w:t>
      </w:r>
      <w:bookmarkEnd w:id="22"/>
    </w:p>
    <w:tbl>
      <w:tblPr>
        <w:tblStyle w:val="Tabukasozoznamom4zvraznenie4"/>
        <w:tblW w:w="4999" w:type="pct"/>
        <w:tblLook w:val="04A0" w:firstRow="1" w:lastRow="0" w:firstColumn="1" w:lastColumn="0" w:noHBand="0" w:noVBand="1"/>
      </w:tblPr>
      <w:tblGrid>
        <w:gridCol w:w="2209"/>
        <w:gridCol w:w="1743"/>
        <w:gridCol w:w="1078"/>
        <w:gridCol w:w="4030"/>
      </w:tblGrid>
      <w:tr w:rsidR="00C32D61" w14:paraId="15A7F547" w14:textId="77777777" w:rsidTr="00DB0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45C6C880" w14:textId="1DEB6961" w:rsidR="001F3359" w:rsidRDefault="001F3359" w:rsidP="00DB09F1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004" w:type="pct"/>
            <w:vAlign w:val="center"/>
          </w:tcPr>
          <w:p w14:paraId="7606B103" w14:textId="5B232D51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637" w:type="pct"/>
            <w:vAlign w:val="center"/>
          </w:tcPr>
          <w:p w14:paraId="0602A101" w14:textId="506A7A9C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2266" w:type="pct"/>
            <w:vAlign w:val="center"/>
          </w:tcPr>
          <w:p w14:paraId="79C1AA1C" w14:textId="6CEE1E05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709BD9B3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7795711" w14:textId="3938C344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A7C751" wp14:editId="31C8BE05">
                  <wp:extent cx="1080000" cy="1080000"/>
                  <wp:effectExtent l="0" t="0" r="0" b="6350"/>
                  <wp:docPr id="941594094" name="Obrázok 13" descr="Obrázok, na ktorom je kreslený obrázok, smajlík, emotikón, animovaná rozpráv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594094" name="Obrázok 13" descr="Obrázok, na ktorom je kreslený obrázok, smajlík, emotikón, animovaná rozprávka&#10;&#10;Automaticky generovaný pop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350E22CF" w14:textId="248566A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</w:t>
            </w:r>
          </w:p>
        </w:tc>
        <w:tc>
          <w:tcPr>
            <w:tcW w:w="637" w:type="pct"/>
            <w:vAlign w:val="center"/>
          </w:tcPr>
          <w:p w14:paraId="1CC7E121" w14:textId="132F0FD3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45143C2B" w14:textId="2DE74828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 je pasívna rastlina.</w:t>
            </w:r>
          </w:p>
          <w:p w14:paraId="7A5A2DCC" w14:textId="61CBF914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Nestrieľa na zombie, ale generuje slniečka, ktoré sú veľmi dôležité na kupovanie rastlín.</w:t>
            </w:r>
          </w:p>
        </w:tc>
      </w:tr>
      <w:tr w:rsidR="00C32D61" w14:paraId="35ED5130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FBAC21" w14:textId="217CD1A8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50509B" wp14:editId="4AE26FDC">
                  <wp:extent cx="1080000" cy="1080000"/>
                  <wp:effectExtent l="0" t="0" r="0" b="6350"/>
                  <wp:docPr id="1950036626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43072A75" w14:textId="20A7DF93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</w:t>
            </w:r>
          </w:p>
        </w:tc>
        <w:tc>
          <w:tcPr>
            <w:tcW w:w="637" w:type="pct"/>
            <w:vAlign w:val="center"/>
          </w:tcPr>
          <w:p w14:paraId="18517E0F" w14:textId="50444395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25FFF947" w14:textId="77777777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 je strieľajúca rastlina.</w:t>
            </w:r>
          </w:p>
          <w:p w14:paraId="04F49463" w14:textId="59379B8A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Každú sekundu vystrelí jednu strelu.</w:t>
            </w:r>
          </w:p>
        </w:tc>
      </w:tr>
      <w:tr w:rsidR="00C32D61" w14:paraId="6B45EF45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C507341" w14:textId="537BE3F3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DD8A530" wp14:editId="134E7EF6">
                  <wp:extent cx="1080000" cy="1080000"/>
                  <wp:effectExtent l="0" t="0" r="0" b="0"/>
                  <wp:docPr id="1458101557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5627621" w14:textId="7E09CDD7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</w:t>
            </w:r>
          </w:p>
        </w:tc>
        <w:tc>
          <w:tcPr>
            <w:tcW w:w="637" w:type="pct"/>
            <w:vAlign w:val="center"/>
          </w:tcPr>
          <w:p w14:paraId="6F240462" w14:textId="324B95DB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099E6AE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 je strieľajúca rastlina.</w:t>
            </w:r>
          </w:p>
          <w:p w14:paraId="0D5AB106" w14:textId="428C58AB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Každú sekundu vystrelí dve strely.</w:t>
            </w:r>
          </w:p>
        </w:tc>
      </w:tr>
      <w:tr w:rsidR="00B05E1F" w14:paraId="7D1FCA43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0C3BBF6" w14:textId="4DE1D02F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8060" wp14:editId="73D5D2E4">
                  <wp:extent cx="1265555" cy="1265555"/>
                  <wp:effectExtent l="0" t="0" r="0" b="0"/>
                  <wp:docPr id="172515370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100E9161" w14:textId="7A777635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</w:t>
            </w:r>
          </w:p>
        </w:tc>
        <w:tc>
          <w:tcPr>
            <w:tcW w:w="637" w:type="pct"/>
            <w:vAlign w:val="center"/>
          </w:tcPr>
          <w:p w14:paraId="19EBF4E2" w14:textId="661376D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175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6E2669BC" w14:textId="1298BB1E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 je strieľajúca rastlina.</w:t>
            </w:r>
          </w:p>
          <w:p w14:paraId="0C1E2FE3" w14:textId="20109054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 podobný obyčajnému Hrachu, s jedným rozdielom – zasiahnutý zombie „zamrzne“ a bude pomalší na určitý čas.</w:t>
            </w:r>
          </w:p>
        </w:tc>
      </w:tr>
      <w:tr w:rsidR="00C32D61" w14:paraId="1444B036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37C78FB7" w14:textId="7F4C2D2A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51C714" wp14:editId="73F37C9F">
                  <wp:extent cx="1080000" cy="1080000"/>
                  <wp:effectExtent l="0" t="0" r="0" b="0"/>
                  <wp:docPr id="165627708" name="Obrázo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7DE11F9E" w14:textId="11C873B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</w:t>
            </w:r>
          </w:p>
        </w:tc>
        <w:tc>
          <w:tcPr>
            <w:tcW w:w="637" w:type="pct"/>
            <w:vAlign w:val="center"/>
          </w:tcPr>
          <w:p w14:paraId="64364130" w14:textId="3E7AF240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3B3974CD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 je pasívna rastlina.</w:t>
            </w:r>
          </w:p>
          <w:p w14:paraId="4086F3D3" w14:textId="78225C30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Nemá žiadnu špeciálnu schopnosť, ale má výrazne vyššiu výdrž ako ostatné rastliny. </w:t>
            </w:r>
          </w:p>
        </w:tc>
      </w:tr>
      <w:tr w:rsidR="00B05E1F" w14:paraId="459400FF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55C82A" w14:textId="43D26133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A7DC22" wp14:editId="3DADE7D4">
                  <wp:extent cx="1265555" cy="1063536"/>
                  <wp:effectExtent l="0" t="0" r="0" b="0"/>
                  <wp:docPr id="846574361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63"/>
                          <a:stretch/>
                        </pic:blipFill>
                        <pic:spPr bwMode="auto">
                          <a:xfrm>
                            <a:off x="0" y="0"/>
                            <a:ext cx="1265555" cy="106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6ECBFC2" w14:textId="5D500D46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</w:t>
            </w:r>
          </w:p>
        </w:tc>
        <w:tc>
          <w:tcPr>
            <w:tcW w:w="637" w:type="pct"/>
            <w:vAlign w:val="center"/>
          </w:tcPr>
          <w:p w14:paraId="238560C7" w14:textId="1188C89F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FC0593C" w14:textId="7777777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 je výbušná rastlina.</w:t>
            </w:r>
          </w:p>
          <w:p w14:paraId="4EDE69F7" w14:textId="3500210C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Vybuchne pri kontakte so zombie, </w:t>
            </w:r>
            <w:r w:rsidR="00C1413E">
              <w:t>čo spôsobí odstránenie aj zombie, aj zemiaku.</w:t>
            </w:r>
          </w:p>
        </w:tc>
      </w:tr>
    </w:tbl>
    <w:p w14:paraId="3EFF3FA6" w14:textId="3FB3BDAF" w:rsidR="00BA4ECC" w:rsidRDefault="00BA4ECC">
      <w:pPr>
        <w:rPr>
          <w:rFonts w:ascii="Arial" w:hAnsi="Arial"/>
          <w:b/>
          <w:color w:val="002D72"/>
          <w:sz w:val="28"/>
        </w:rPr>
      </w:pPr>
    </w:p>
    <w:p w14:paraId="58D4DFD6" w14:textId="74DF8BB3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3" w:name="_Toc167043360"/>
      <w:r>
        <w:t>Popis zombie</w:t>
      </w:r>
      <w:bookmarkEnd w:id="23"/>
    </w:p>
    <w:tbl>
      <w:tblPr>
        <w:tblStyle w:val="Tabukasozoznamom4zvraznenie4"/>
        <w:tblW w:w="5003" w:type="pct"/>
        <w:tblLayout w:type="fixed"/>
        <w:tblLook w:val="04A0" w:firstRow="1" w:lastRow="0" w:firstColumn="1" w:lastColumn="0" w:noHBand="0" w:noVBand="1"/>
      </w:tblPr>
      <w:tblGrid>
        <w:gridCol w:w="2230"/>
        <w:gridCol w:w="2869"/>
        <w:gridCol w:w="992"/>
        <w:gridCol w:w="2976"/>
      </w:tblGrid>
      <w:tr w:rsidR="00C32D61" w14:paraId="51D4DCE7" w14:textId="77777777" w:rsidTr="00C14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AB5E32" w14:textId="7F40F077" w:rsidR="00C32D61" w:rsidRDefault="00C32D61" w:rsidP="00CD7D86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582" w:type="pct"/>
            <w:vAlign w:val="center"/>
          </w:tcPr>
          <w:p w14:paraId="3F49A14B" w14:textId="24B07D5E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547" w:type="pct"/>
            <w:vAlign w:val="center"/>
          </w:tcPr>
          <w:p w14:paraId="06BDA147" w14:textId="0D59F0F7" w:rsidR="00C32D61" w:rsidRDefault="00CB67EA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Životy</w:t>
            </w:r>
            <w:r w:rsidR="00C32D61">
              <w:t>*</w:t>
            </w:r>
          </w:p>
        </w:tc>
        <w:tc>
          <w:tcPr>
            <w:tcW w:w="1642" w:type="pct"/>
            <w:vAlign w:val="center"/>
          </w:tcPr>
          <w:p w14:paraId="33E0CAE7" w14:textId="46E67B33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023D6992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2B73B7" w14:textId="7A558853" w:rsidR="00C32D61" w:rsidRPr="001769D6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89DCAF" wp14:editId="7B686B34">
                  <wp:extent cx="900000" cy="1483200"/>
                  <wp:effectExtent l="0" t="0" r="0" b="3175"/>
                  <wp:docPr id="1879404114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0"/>
                          <a:stretch/>
                        </pic:blipFill>
                        <pic:spPr bwMode="auto">
                          <a:xfrm>
                            <a:off x="0" y="0"/>
                            <a:ext cx="900000" cy="148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4031F9B" w14:textId="09C94C60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</w:t>
            </w:r>
          </w:p>
        </w:tc>
        <w:tc>
          <w:tcPr>
            <w:tcW w:w="547" w:type="pct"/>
            <w:vAlign w:val="center"/>
          </w:tcPr>
          <w:p w14:paraId="56E034FB" w14:textId="56BA289E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725D5972" w14:textId="59B7E615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Základný</w:t>
            </w:r>
            <w:r w:rsidR="00732D7C">
              <w:t>, obyčajný</w:t>
            </w:r>
            <w:r>
              <w:t xml:space="preserve"> zombie</w:t>
            </w:r>
            <w:r w:rsidR="00732D7C">
              <w:t>.</w:t>
            </w:r>
          </w:p>
        </w:tc>
      </w:tr>
      <w:tr w:rsidR="00C32D61" w14:paraId="61990F29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907C2F6" w14:textId="74AED9A5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96BD7B3" wp14:editId="70BF713F">
                  <wp:extent cx="900000" cy="1758000"/>
                  <wp:effectExtent l="0" t="0" r="0" b="0"/>
                  <wp:docPr id="949437152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34"/>
                          <a:stretch/>
                        </pic:blipFill>
                        <pic:spPr bwMode="auto">
                          <a:xfrm>
                            <a:off x="0" y="0"/>
                            <a:ext cx="900000" cy="17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09CEFE56" w14:textId="45C4CF17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Zombie </w:t>
            </w:r>
            <w:proofErr w:type="spellStart"/>
            <w:r>
              <w:t>Kuželka</w:t>
            </w:r>
            <w:proofErr w:type="spellEnd"/>
          </w:p>
        </w:tc>
        <w:tc>
          <w:tcPr>
            <w:tcW w:w="547" w:type="pct"/>
            <w:vAlign w:val="center"/>
          </w:tcPr>
          <w:p w14:paraId="64FFDEBB" w14:textId="3F216EF8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4710910A" w14:textId="367DA1EF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s </w:t>
            </w:r>
            <w:proofErr w:type="spellStart"/>
            <w:r>
              <w:t>kuželkou</w:t>
            </w:r>
            <w:proofErr w:type="spellEnd"/>
            <w:r>
              <w:t xml:space="preserve"> na hlave</w:t>
            </w:r>
            <w:r w:rsidR="00732D7C">
              <w:t xml:space="preserve">. Vďaka </w:t>
            </w:r>
            <w:proofErr w:type="spellStart"/>
            <w:r w:rsidR="00732D7C">
              <w:t>kuželke</w:t>
            </w:r>
            <w:proofErr w:type="spellEnd"/>
            <w:r w:rsidR="00732D7C">
              <w:t xml:space="preserve"> má zombie o 10 životov viac ako normálny zombie</w:t>
            </w:r>
            <w:r w:rsidR="00B05E1F">
              <w:t>.</w:t>
            </w:r>
          </w:p>
        </w:tc>
      </w:tr>
      <w:tr w:rsidR="00C32D61" w14:paraId="065C202D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47E792A0" w14:textId="1E164B8C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5CFF18" wp14:editId="2A7BF6FF">
                  <wp:extent cx="900000" cy="1800000"/>
                  <wp:effectExtent l="0" t="0" r="0" b="0"/>
                  <wp:docPr id="1162378476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9F0F233" w14:textId="12C3A9F8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Vedro</w:t>
            </w:r>
          </w:p>
        </w:tc>
        <w:tc>
          <w:tcPr>
            <w:tcW w:w="547" w:type="pct"/>
            <w:vAlign w:val="center"/>
          </w:tcPr>
          <w:p w14:paraId="4B883B7C" w14:textId="7BBA54B2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445EDD49" w14:textId="204C0961" w:rsidR="00C32D61" w:rsidRDefault="00732D7C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s vedrom na hlave. Vďaka vedru má zombie o 20 životov viac ako normálny zombie</w:t>
            </w:r>
            <w:r w:rsidR="00B05E1F">
              <w:t>.</w:t>
            </w:r>
          </w:p>
        </w:tc>
      </w:tr>
      <w:tr w:rsidR="00B05E1F" w14:paraId="696CB8C1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796501EA" w14:textId="6F4ABE1C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470403C1" wp14:editId="4A385CBE">
                  <wp:extent cx="1008776" cy="1653540"/>
                  <wp:effectExtent l="0" t="0" r="1270" b="3810"/>
                  <wp:docPr id="1981539572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6" t="13059" r="3524"/>
                          <a:stretch/>
                        </pic:blipFill>
                        <pic:spPr bwMode="auto">
                          <a:xfrm>
                            <a:off x="0" y="0"/>
                            <a:ext cx="1009407" cy="165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3077661" w14:textId="1B1E21FF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</w:t>
            </w:r>
            <w:r w:rsidR="00C1413E">
              <w:t>e</w:t>
            </w:r>
            <w:r>
              <w:t>čník</w:t>
            </w:r>
          </w:p>
        </w:tc>
        <w:tc>
          <w:tcPr>
            <w:tcW w:w="547" w:type="pct"/>
            <w:vAlign w:val="center"/>
          </w:tcPr>
          <w:p w14:paraId="40553131" w14:textId="344EC170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1F4D095B" w14:textId="05B8DEE7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Tanečník je špeciálny v tom, že v určitý čas okolo seba zjaví Vedľajších Tanečníkov na jeho obranu.</w:t>
            </w:r>
          </w:p>
        </w:tc>
      </w:tr>
      <w:tr w:rsidR="00B05E1F" w14:paraId="0EDE6644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508935B" w14:textId="4CF0569D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7F534D47" wp14:editId="4EFCA26F">
                  <wp:extent cx="1265555" cy="1698379"/>
                  <wp:effectExtent l="0" t="0" r="0" b="0"/>
                  <wp:docPr id="820384947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57"/>
                          <a:stretch/>
                        </pic:blipFill>
                        <pic:spPr bwMode="auto">
                          <a:xfrm>
                            <a:off x="0" y="0"/>
                            <a:ext cx="1265555" cy="169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509BD29" w14:textId="4D7CF722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</w:t>
            </w:r>
            <w:r w:rsidR="00C1413E">
              <w:t>T</w:t>
            </w:r>
            <w:r>
              <w:t>anečník</w:t>
            </w:r>
          </w:p>
        </w:tc>
        <w:tc>
          <w:tcPr>
            <w:tcW w:w="547" w:type="pct"/>
            <w:vAlign w:val="center"/>
          </w:tcPr>
          <w:p w14:paraId="51AAA316" w14:textId="326E8DBE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1A3F70FD" w14:textId="7882BC2A" w:rsidR="00B05E1F" w:rsidRDefault="000D1D40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Tanečník sa líši od ostatných iba v spôsobe zjavovania – nemôže sa zjaviť ako ostatní, iba pomocou Hlavného Tanečníka </w:t>
            </w:r>
          </w:p>
        </w:tc>
      </w:tr>
    </w:tbl>
    <w:p w14:paraId="6B81472C" w14:textId="0B9FD1DD" w:rsidR="00C1413E" w:rsidRDefault="00C32D61" w:rsidP="00C1413E">
      <w:pPr>
        <w:pStyle w:val="SPtext"/>
        <w:rPr>
          <w:i/>
          <w:iCs/>
        </w:rPr>
      </w:pPr>
      <w:r w:rsidRPr="00C32D61">
        <w:rPr>
          <w:i/>
          <w:iCs/>
        </w:rPr>
        <w:t>*</w:t>
      </w:r>
      <w:r w:rsidR="00CB67EA">
        <w:rPr>
          <w:i/>
          <w:iCs/>
        </w:rPr>
        <w:t>životy</w:t>
      </w:r>
      <w:r>
        <w:rPr>
          <w:i/>
          <w:iCs/>
        </w:rPr>
        <w:t xml:space="preserve"> určuj</w:t>
      </w:r>
      <w:r w:rsidR="00CB67EA">
        <w:rPr>
          <w:i/>
          <w:iCs/>
        </w:rPr>
        <w:t>ú</w:t>
      </w:r>
      <w:r>
        <w:rPr>
          <w:i/>
          <w:iCs/>
        </w:rPr>
        <w:t>, koľko striel</w:t>
      </w:r>
      <w:r w:rsidR="00CB67EA">
        <w:rPr>
          <w:i/>
          <w:iCs/>
        </w:rPr>
        <w:t xml:space="preserve"> môže zombie dostať predtým, ako zomrie</w:t>
      </w:r>
    </w:p>
    <w:p w14:paraId="7CFD14DE" w14:textId="77777777" w:rsidR="00BA4ECC" w:rsidRPr="00BA4ECC" w:rsidRDefault="00BA4ECC" w:rsidP="00BA4ECC">
      <w:pPr>
        <w:pStyle w:val="SPtext"/>
      </w:pPr>
    </w:p>
    <w:sectPr w:rsidR="00BA4ECC" w:rsidRPr="00BA4ECC" w:rsidSect="0038624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9D9DE" w14:textId="77777777" w:rsidR="001122FE" w:rsidRDefault="001122FE" w:rsidP="00CC332B">
      <w:pPr>
        <w:spacing w:after="0" w:line="240" w:lineRule="auto"/>
      </w:pPr>
      <w:r>
        <w:separator/>
      </w:r>
    </w:p>
  </w:endnote>
  <w:endnote w:type="continuationSeparator" w:id="0">
    <w:p w14:paraId="77256D50" w14:textId="77777777" w:rsidR="001122FE" w:rsidRDefault="001122FE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706BC522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5EB30" w14:textId="77777777" w:rsidR="001122FE" w:rsidRDefault="001122FE" w:rsidP="00CC332B">
      <w:pPr>
        <w:spacing w:after="0" w:line="240" w:lineRule="auto"/>
      </w:pPr>
      <w:r>
        <w:separator/>
      </w:r>
    </w:p>
  </w:footnote>
  <w:footnote w:type="continuationSeparator" w:id="0">
    <w:p w14:paraId="678AE9F5" w14:textId="77777777" w:rsidR="001122FE" w:rsidRDefault="001122FE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BBF62" w14:textId="0E5734A0" w:rsidR="0038624C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02B445A" wp14:editId="26EA1939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F95322">
      <w:rPr>
        <w:i/>
        <w:iCs/>
      </w:rPr>
      <w:t>i</w:t>
    </w:r>
    <w:r w:rsidR="00F64648">
      <w:rPr>
        <w:i/>
        <w:iCs/>
      </w:rPr>
      <w:t>nformatika 2</w:t>
    </w:r>
  </w:p>
  <w:p w14:paraId="36B9DC68" w14:textId="3E41FF18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13495867" w14:textId="77777777" w:rsidR="00E31FF4" w:rsidRDefault="00E31FF4">
    <w:pPr>
      <w:pStyle w:val="Hlavika"/>
    </w:pPr>
  </w:p>
  <w:p w14:paraId="7FD119FE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AD7C0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91C5B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C6C6F43"/>
    <w:multiLevelType w:val="hybridMultilevel"/>
    <w:tmpl w:val="78C0E546"/>
    <w:lvl w:ilvl="0" w:tplc="0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77E970F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05323669">
    <w:abstractNumId w:val="0"/>
  </w:num>
  <w:num w:numId="2" w16cid:durableId="1526862778">
    <w:abstractNumId w:val="4"/>
  </w:num>
  <w:num w:numId="3" w16cid:durableId="276760263">
    <w:abstractNumId w:val="1"/>
  </w:num>
  <w:num w:numId="4" w16cid:durableId="1551918615">
    <w:abstractNumId w:val="2"/>
  </w:num>
  <w:num w:numId="5" w16cid:durableId="20910800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48"/>
    <w:rsid w:val="0006150F"/>
    <w:rsid w:val="00067D67"/>
    <w:rsid w:val="000710A4"/>
    <w:rsid w:val="000C23AD"/>
    <w:rsid w:val="000D1D40"/>
    <w:rsid w:val="001122FE"/>
    <w:rsid w:val="00121EFE"/>
    <w:rsid w:val="00131A57"/>
    <w:rsid w:val="0015007C"/>
    <w:rsid w:val="001769D6"/>
    <w:rsid w:val="001F3359"/>
    <w:rsid w:val="001F5E07"/>
    <w:rsid w:val="00255B74"/>
    <w:rsid w:val="0026414E"/>
    <w:rsid w:val="002B4DA9"/>
    <w:rsid w:val="002B5BB1"/>
    <w:rsid w:val="00311E2A"/>
    <w:rsid w:val="00340E3D"/>
    <w:rsid w:val="0038624C"/>
    <w:rsid w:val="0039582C"/>
    <w:rsid w:val="00395EC7"/>
    <w:rsid w:val="003A5120"/>
    <w:rsid w:val="003A5768"/>
    <w:rsid w:val="004F4C31"/>
    <w:rsid w:val="005206BD"/>
    <w:rsid w:val="00532D49"/>
    <w:rsid w:val="00583323"/>
    <w:rsid w:val="005B7FE3"/>
    <w:rsid w:val="00624EC7"/>
    <w:rsid w:val="00645E83"/>
    <w:rsid w:val="00646E45"/>
    <w:rsid w:val="00670E2A"/>
    <w:rsid w:val="006C6A80"/>
    <w:rsid w:val="006D7519"/>
    <w:rsid w:val="0072004B"/>
    <w:rsid w:val="00732D7C"/>
    <w:rsid w:val="0078777E"/>
    <w:rsid w:val="007B278D"/>
    <w:rsid w:val="00891157"/>
    <w:rsid w:val="00940394"/>
    <w:rsid w:val="00960599"/>
    <w:rsid w:val="00963326"/>
    <w:rsid w:val="00971108"/>
    <w:rsid w:val="009730A0"/>
    <w:rsid w:val="0098476D"/>
    <w:rsid w:val="009A74BE"/>
    <w:rsid w:val="009B679D"/>
    <w:rsid w:val="009D01C5"/>
    <w:rsid w:val="009D0958"/>
    <w:rsid w:val="00A20E39"/>
    <w:rsid w:val="00AF2523"/>
    <w:rsid w:val="00B02526"/>
    <w:rsid w:val="00B05E1F"/>
    <w:rsid w:val="00B1478A"/>
    <w:rsid w:val="00B243EE"/>
    <w:rsid w:val="00B33117"/>
    <w:rsid w:val="00B55F2E"/>
    <w:rsid w:val="00B573B5"/>
    <w:rsid w:val="00B66807"/>
    <w:rsid w:val="00B7616A"/>
    <w:rsid w:val="00B82E58"/>
    <w:rsid w:val="00BA4ECC"/>
    <w:rsid w:val="00C1413E"/>
    <w:rsid w:val="00C32D61"/>
    <w:rsid w:val="00C607B5"/>
    <w:rsid w:val="00CB67EA"/>
    <w:rsid w:val="00CC0034"/>
    <w:rsid w:val="00CC332B"/>
    <w:rsid w:val="00CD7D86"/>
    <w:rsid w:val="00CE0C7A"/>
    <w:rsid w:val="00DB09F1"/>
    <w:rsid w:val="00E31FF4"/>
    <w:rsid w:val="00E52D66"/>
    <w:rsid w:val="00EB08C3"/>
    <w:rsid w:val="00F43B14"/>
    <w:rsid w:val="00F52BDA"/>
    <w:rsid w:val="00F64648"/>
    <w:rsid w:val="00F75A62"/>
    <w:rsid w:val="00F95322"/>
    <w:rsid w:val="00FE2B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E0A03"/>
  <w15:chartTrackingRefBased/>
  <w15:docId w15:val="{44C35C72-EAA9-444C-A814-3CF1D5EC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52B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52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52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table" w:styleId="Mriekatabuky">
    <w:name w:val="Table Grid"/>
    <w:basedOn w:val="Normlnatabuka"/>
    <w:uiPriority w:val="39"/>
    <w:rsid w:val="000C2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ozoznamom4zvraznenie4">
    <w:name w:val="List Table 4 Accent 4"/>
    <w:basedOn w:val="Normlnatabuka"/>
    <w:uiPriority w:val="49"/>
    <w:rsid w:val="000C23A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4zvraznenie4">
    <w:name w:val="Grid Table 4 Accent 4"/>
    <w:basedOn w:val="Normlnatabuka"/>
    <w:uiPriority w:val="49"/>
    <w:rsid w:val="00C32D6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ozoznamom4zvraznenie3">
    <w:name w:val="List Table 4 Accent 3"/>
    <w:basedOn w:val="Normlnatabuka"/>
    <w:uiPriority w:val="49"/>
    <w:rsid w:val="009730A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Obsah1">
    <w:name w:val="toc 1"/>
    <w:basedOn w:val="Normlny"/>
    <w:next w:val="Normlny"/>
    <w:autoRedefine/>
    <w:uiPriority w:val="39"/>
    <w:unhideWhenUsed/>
    <w:rsid w:val="00F52BDA"/>
    <w:pPr>
      <w:spacing w:after="100"/>
    </w:pPr>
  </w:style>
  <w:style w:type="character" w:customStyle="1" w:styleId="Nadpis1Char">
    <w:name w:val="Nadpis 1 Char"/>
    <w:basedOn w:val="Predvolenpsmoodseku"/>
    <w:link w:val="Nadpis1"/>
    <w:uiPriority w:val="9"/>
    <w:rsid w:val="00F52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52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52B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F52BDA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52B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B7616A"/>
    <w:pPr>
      <w:spacing w:after="0"/>
    </w:pPr>
  </w:style>
  <w:style w:type="character" w:styleId="Nevyrieenzmienka">
    <w:name w:val="Unresolved Mention"/>
    <w:basedOn w:val="Predvolenpsmoodseku"/>
    <w:uiPriority w:val="99"/>
    <w:semiHidden/>
    <w:unhideWhenUsed/>
    <w:rsid w:val="00B33117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33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062D4-8AA1-48E1-B6CD-53C4264A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sablona.dotx</Template>
  <TotalTime>186</TotalTime>
  <Pages>8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17</cp:revision>
  <cp:lastPrinted>2024-05-17T18:44:00Z</cp:lastPrinted>
  <dcterms:created xsi:type="dcterms:W3CDTF">2024-05-17T16:40:00Z</dcterms:created>
  <dcterms:modified xsi:type="dcterms:W3CDTF">2024-05-19T18:35:00Z</dcterms:modified>
</cp:coreProperties>
</file>